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3BC76" w14:textId="073BD893" w:rsidR="000C4ED1" w:rsidRPr="003A798E" w:rsidRDefault="00C647B5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02372" wp14:editId="36CF0888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761605" cy="100158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001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B691E" w14:textId="0B034FDB" w:rsidR="00C647B5" w:rsidRDefault="00C647B5">
      <w:pPr>
        <w:sectPr w:rsidR="00C647B5" w:rsidSect="008A0BA6">
          <w:footerReference w:type="even" r:id="rId11"/>
          <w:footerReference w:type="default" r:id="rId12"/>
          <w:pgSz w:w="12240" w:h="15840" w:code="1"/>
          <w:pgMar w:top="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942" w:type="dxa"/>
        <w:shd w:val="clear" w:color="auto" w:fill="C4F2F2" w:themeFill="accent4" w:themeFillShade="E6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42"/>
        <w:gridCol w:w="4955"/>
        <w:gridCol w:w="5108"/>
        <w:gridCol w:w="437"/>
      </w:tblGrid>
      <w:tr w:rsidR="001205A1" w:rsidRPr="003A798E" w14:paraId="4AF31504" w14:textId="77777777" w:rsidTr="000D3805">
        <w:trPr>
          <w:trHeight w:val="464"/>
        </w:trPr>
        <w:tc>
          <w:tcPr>
            <w:tcW w:w="442" w:type="dxa"/>
            <w:shd w:val="clear" w:color="auto" w:fill="C4F2F2" w:themeFill="accent4" w:themeFillShade="E6"/>
          </w:tcPr>
          <w:p w14:paraId="64D1B4EF" w14:textId="475B2F1E" w:rsidR="00A81248" w:rsidRPr="003A798E" w:rsidRDefault="00A81248"/>
        </w:tc>
        <w:tc>
          <w:tcPr>
            <w:tcW w:w="4955" w:type="dxa"/>
            <w:shd w:val="clear" w:color="auto" w:fill="C4F2F2" w:themeFill="accent4" w:themeFillShade="E6"/>
          </w:tcPr>
          <w:p w14:paraId="5C172C42" w14:textId="77777777" w:rsidR="00A81248" w:rsidRPr="003A798E" w:rsidRDefault="00A81248"/>
        </w:tc>
        <w:tc>
          <w:tcPr>
            <w:tcW w:w="5108" w:type="dxa"/>
            <w:shd w:val="clear" w:color="auto" w:fill="C4F2F2" w:themeFill="accent4" w:themeFillShade="E6"/>
          </w:tcPr>
          <w:p w14:paraId="0009CE5A" w14:textId="77777777" w:rsidR="00A81248" w:rsidRPr="003A798E" w:rsidRDefault="00A81248"/>
        </w:tc>
        <w:tc>
          <w:tcPr>
            <w:tcW w:w="437" w:type="dxa"/>
            <w:shd w:val="clear" w:color="auto" w:fill="C4F2F2" w:themeFill="accent4" w:themeFillShade="E6"/>
          </w:tcPr>
          <w:p w14:paraId="133DF52A" w14:textId="77777777" w:rsidR="00A81248" w:rsidRPr="003A798E" w:rsidRDefault="00A81248"/>
        </w:tc>
      </w:tr>
      <w:tr w:rsidR="001205A1" w:rsidRPr="003A798E" w14:paraId="7D32D370" w14:textId="77777777" w:rsidTr="000D3805">
        <w:trPr>
          <w:trHeight w:val="4839"/>
        </w:trPr>
        <w:tc>
          <w:tcPr>
            <w:tcW w:w="442" w:type="dxa"/>
            <w:shd w:val="clear" w:color="auto" w:fill="C4F2F2" w:themeFill="accent4" w:themeFillShade="E6"/>
          </w:tcPr>
          <w:p w14:paraId="6A7A09E5" w14:textId="77777777" w:rsidR="001205A1" w:rsidRPr="00E40820" w:rsidRDefault="001205A1"/>
        </w:tc>
        <w:tc>
          <w:tcPr>
            <w:tcW w:w="10063" w:type="dxa"/>
            <w:gridSpan w:val="2"/>
            <w:shd w:val="clear" w:color="auto" w:fill="C4F2F2" w:themeFill="accent4" w:themeFillShade="E6"/>
          </w:tcPr>
          <w:p w14:paraId="66DA7CD7" w14:textId="06966CF1" w:rsidR="001205A1" w:rsidRPr="00E40820" w:rsidRDefault="007A3FA3" w:rsidP="001205A1">
            <w:pPr>
              <w:pStyle w:val="Heading3"/>
              <w:rPr>
                <w:rFonts w:asciiTheme="minorHAnsi" w:hAnsiTheme="minorHAnsi"/>
              </w:rPr>
            </w:pPr>
            <w:r w:rsidRPr="00E40820">
              <w:rPr>
                <w:rFonts w:asciiTheme="minorHAnsi" w:hAnsiTheme="minorHAnsi"/>
              </w:rPr>
              <w:t>INTRODUCTION</w:t>
            </w:r>
          </w:p>
          <w:p w14:paraId="66F43E76" w14:textId="77777777" w:rsidR="001205A1" w:rsidRPr="00E40820" w:rsidRDefault="001205A1" w:rsidP="001205A1">
            <w:pPr>
              <w:pStyle w:val="Heading4"/>
            </w:pPr>
          </w:p>
          <w:p w14:paraId="66274147" w14:textId="420F2E64" w:rsidR="00E40820" w:rsidRDefault="00E40820" w:rsidP="00E40820">
            <w:pPr>
              <w:jc w:val="both"/>
              <w:rPr>
                <w:i/>
                <w:iCs/>
                <w:sz w:val="28"/>
                <w:szCs w:val="28"/>
              </w:rPr>
            </w:pPr>
            <w:r w:rsidRPr="00E40820">
              <w:rPr>
                <w:i/>
                <w:iCs/>
                <w:sz w:val="28"/>
                <w:szCs w:val="28"/>
              </w:rPr>
              <w:t xml:space="preserve">Kota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pintar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> (smart city) 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merupakan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upaya-upaya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inovatif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dilakukan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ekosistem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kota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dalam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mengatasi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berbagai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persoalan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meningkatkan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kualitas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hidup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manusia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komunitas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setempat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>.</w:t>
            </w:r>
          </w:p>
          <w:p w14:paraId="5B739BFA" w14:textId="77777777" w:rsidR="00E40820" w:rsidRPr="00E40820" w:rsidRDefault="00E40820" w:rsidP="00E40820">
            <w:pPr>
              <w:jc w:val="both"/>
              <w:rPr>
                <w:i/>
                <w:iCs/>
                <w:sz w:val="28"/>
                <w:szCs w:val="28"/>
              </w:rPr>
            </w:pPr>
          </w:p>
          <w:p w14:paraId="4D2FDE6E" w14:textId="5C311096" w:rsidR="00E40820" w:rsidRDefault="00E40820" w:rsidP="00E40820">
            <w:pPr>
              <w:jc w:val="both"/>
              <w:rPr>
                <w:i/>
                <w:iCs/>
                <w:sz w:val="18"/>
                <w:szCs w:val="18"/>
              </w:rPr>
            </w:pPr>
            <w:r w:rsidRPr="00E40820">
              <w:rPr>
                <w:i/>
                <w:iCs/>
                <w:sz w:val="28"/>
                <w:szCs w:val="28"/>
              </w:rPr>
              <w:t xml:space="preserve">Kementerian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Kominfo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melalui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Direktorat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Layanan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Aplikasi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Informatika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Pemerintahan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(LAIP)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bersama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dengan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Kementerian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Dalam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Negeri, Kementerian PPN/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Bappenas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, Kementerian PUPR, Kantor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Staf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Presiden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, Kementerian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Keuangan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Kemenko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Perekonomian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, dan Kementerian PANRB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menginisiasi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penyelenggaraan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Gerakan </w:t>
            </w:r>
            <w:proofErr w:type="spellStart"/>
            <w:r w:rsidRPr="00E40820">
              <w:rPr>
                <w:i/>
                <w:iCs/>
                <w:sz w:val="28"/>
                <w:szCs w:val="28"/>
              </w:rPr>
              <w:t>Menuju</w:t>
            </w:r>
            <w:proofErr w:type="spellEnd"/>
            <w:r w:rsidRPr="00E40820">
              <w:rPr>
                <w:i/>
                <w:iCs/>
                <w:sz w:val="28"/>
                <w:szCs w:val="28"/>
              </w:rPr>
              <w:t xml:space="preserve"> 100 Smart City.</w:t>
            </w:r>
          </w:p>
          <w:p w14:paraId="6156212F" w14:textId="77777777" w:rsidR="00E40820" w:rsidRPr="00E40820" w:rsidRDefault="00E40820" w:rsidP="00E40820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4127A091" w14:textId="308C46DA" w:rsidR="00E40820" w:rsidRPr="00E40820" w:rsidRDefault="00E40820" w:rsidP="00E40820">
            <w:pPr>
              <w:jc w:val="right"/>
              <w:rPr>
                <w:i/>
                <w:iCs/>
                <w:sz w:val="20"/>
                <w:szCs w:val="20"/>
              </w:rPr>
            </w:pPr>
            <w:proofErr w:type="spellStart"/>
            <w:r w:rsidRPr="00E40820">
              <w:rPr>
                <w:i/>
                <w:iCs/>
                <w:sz w:val="20"/>
                <w:szCs w:val="20"/>
              </w:rPr>
              <w:t>Sumber</w:t>
            </w:r>
            <w:proofErr w:type="spellEnd"/>
            <w:r w:rsidRPr="00E40820">
              <w:rPr>
                <w:i/>
                <w:iCs/>
                <w:sz w:val="20"/>
                <w:szCs w:val="20"/>
              </w:rPr>
              <w:t xml:space="preserve"> (https://aptika.kominfo.go.id/2020/10/mengenal-lebih-dekat-konsep-smart-city-dalam-pembangunan-kota/)</w:t>
            </w:r>
          </w:p>
          <w:p w14:paraId="426B08B3" w14:textId="0CED7FC9" w:rsidR="00E40820" w:rsidRPr="00E40820" w:rsidRDefault="00E40820" w:rsidP="003B73ED">
            <w:pPr>
              <w:pStyle w:val="Heading4"/>
            </w:pPr>
            <w:r w:rsidRPr="003A798E">
              <w:rPr>
                <w:noProof/>
                <w:lang w:eastAsia="en-AU"/>
              </w:rPr>
              <w:drawing>
                <wp:anchor distT="0" distB="0" distL="114300" distR="114300" simplePos="0" relativeHeight="251663360" behindDoc="0" locked="0" layoutInCell="1" allowOverlap="1" wp14:anchorId="5EE7184E" wp14:editId="75C12905">
                  <wp:simplePos x="0" y="0"/>
                  <wp:positionH relativeFrom="column">
                    <wp:posOffset>3342315</wp:posOffset>
                  </wp:positionH>
                  <wp:positionV relativeFrom="paragraph">
                    <wp:posOffset>347980</wp:posOffset>
                  </wp:positionV>
                  <wp:extent cx="3040380" cy="4709160"/>
                  <wp:effectExtent l="0" t="0" r="762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02" t="-1405" r="22766" b="1405"/>
                          <a:stretch/>
                        </pic:blipFill>
                        <pic:spPr bwMode="auto">
                          <a:xfrm>
                            <a:off x="0" y="0"/>
                            <a:ext cx="3040380" cy="470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562E3C" w14:textId="77777777" w:rsidR="00E40820" w:rsidRPr="00E40820" w:rsidRDefault="00E40820" w:rsidP="00E40820"/>
          <w:p w14:paraId="7DB02CDD" w14:textId="5D498F63" w:rsidR="00E40820" w:rsidRDefault="00E40820" w:rsidP="003B73ED">
            <w:pPr>
              <w:rPr>
                <w:i/>
                <w:iCs/>
                <w:sz w:val="28"/>
                <w:szCs w:val="28"/>
              </w:rPr>
            </w:pPr>
            <w:r w:rsidRPr="003B73ED">
              <w:rPr>
                <w:i/>
                <w:iCs/>
                <w:sz w:val="28"/>
                <w:szCs w:val="28"/>
              </w:rPr>
              <w:t xml:space="preserve">Ada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banyak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manfaat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praktis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ekonomi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di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kota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pintar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teknologi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pintar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. 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Namun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meskipun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tampaknya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hanya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ada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keuntungan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bagi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masyarakat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lingkungan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kita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tidak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bisa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melupakan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beberapa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hal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mungkin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terlihat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baik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sekarang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tetapi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bisa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menjadi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ketidaknyamanan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dalam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jangka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panjang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sebaliknya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.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Kelebihan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smart city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sendiri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antara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lain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membuat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keputusan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lebih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efektif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berbasis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data,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layanan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transportasi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lebih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baik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, dan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sebagainya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.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Berikut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merupakan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kekurangan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smart city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Privasi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Sangat</w:t>
            </w:r>
            <w:proofErr w:type="spellEnd"/>
            <w:r w:rsidRPr="003B73ED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B73ED">
              <w:rPr>
                <w:i/>
                <w:iCs/>
                <w:sz w:val="28"/>
                <w:szCs w:val="28"/>
              </w:rPr>
              <w:t>Terbatas</w:t>
            </w:r>
            <w:proofErr w:type="spellEnd"/>
            <w:r w:rsidR="003B73ED" w:rsidRPr="003B73ED">
              <w:rPr>
                <w:i/>
                <w:iCs/>
                <w:sz w:val="28"/>
                <w:szCs w:val="28"/>
              </w:rPr>
              <w:t xml:space="preserve"> dan </w:t>
            </w:r>
            <w:proofErr w:type="spellStart"/>
            <w:r w:rsidR="003B73ED" w:rsidRPr="003B73ED">
              <w:rPr>
                <w:i/>
                <w:iCs/>
                <w:sz w:val="28"/>
                <w:szCs w:val="28"/>
              </w:rPr>
              <w:t>adanya</w:t>
            </w:r>
            <w:proofErr w:type="spellEnd"/>
            <w:r w:rsidR="003B73ED" w:rsidRPr="003B73ED">
              <w:rPr>
                <w:i/>
                <w:iCs/>
                <w:sz w:val="28"/>
                <w:szCs w:val="28"/>
              </w:rPr>
              <w:t xml:space="preserve"> control social.</w:t>
            </w:r>
          </w:p>
          <w:p w14:paraId="6A0EB7DB" w14:textId="51B0462B" w:rsidR="003B73ED" w:rsidRDefault="003B73ED" w:rsidP="003B73ED">
            <w:pPr>
              <w:rPr>
                <w:i/>
                <w:iCs/>
                <w:sz w:val="28"/>
                <w:szCs w:val="28"/>
              </w:rPr>
            </w:pPr>
          </w:p>
          <w:p w14:paraId="280FAAF0" w14:textId="4D3DFADA" w:rsidR="003B73ED" w:rsidRPr="003B73ED" w:rsidRDefault="003B73ED" w:rsidP="003B73ED">
            <w:p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Namun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sz w:val="28"/>
                <w:szCs w:val="28"/>
              </w:rPr>
              <w:t>bagaimanakah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respon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masyarakat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Indonesia </w:t>
            </w:r>
            <w:proofErr w:type="spellStart"/>
            <w:r>
              <w:rPr>
                <w:i/>
                <w:iCs/>
                <w:sz w:val="28"/>
                <w:szCs w:val="28"/>
              </w:rPr>
              <w:t>terhadap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smart city </w:t>
            </w:r>
            <w:proofErr w:type="spellStart"/>
            <w:r>
              <w:rPr>
                <w:i/>
                <w:iCs/>
                <w:sz w:val="28"/>
                <w:szCs w:val="28"/>
              </w:rPr>
              <w:t>ini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? </w:t>
            </w:r>
            <w:proofErr w:type="spellStart"/>
            <w:r>
              <w:rPr>
                <w:i/>
                <w:iCs/>
                <w:sz w:val="28"/>
                <w:szCs w:val="28"/>
              </w:rPr>
              <w:t>Respon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ini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dapat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dijelaskan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melalui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sentiment analysis</w:t>
            </w:r>
          </w:p>
          <w:p w14:paraId="115156C0" w14:textId="77777777" w:rsidR="003B73ED" w:rsidRDefault="003B73ED" w:rsidP="00E40820">
            <w:pPr>
              <w:jc w:val="center"/>
            </w:pPr>
          </w:p>
          <w:p w14:paraId="713A74F2" w14:textId="77777777" w:rsidR="003B73ED" w:rsidRDefault="003B73ED" w:rsidP="00E40820">
            <w:pPr>
              <w:jc w:val="center"/>
            </w:pPr>
          </w:p>
          <w:p w14:paraId="64CC2D56" w14:textId="77777777" w:rsidR="003B73ED" w:rsidRDefault="003B73ED" w:rsidP="00E40820">
            <w:pPr>
              <w:jc w:val="center"/>
            </w:pPr>
          </w:p>
          <w:p w14:paraId="3C0DFDA2" w14:textId="77777777" w:rsidR="003B73ED" w:rsidRDefault="003B73ED" w:rsidP="00E40820">
            <w:pPr>
              <w:jc w:val="center"/>
            </w:pPr>
          </w:p>
          <w:p w14:paraId="3A0E671E" w14:textId="77777777" w:rsidR="003B73ED" w:rsidRDefault="003B73ED" w:rsidP="00E40820">
            <w:pPr>
              <w:jc w:val="center"/>
            </w:pPr>
          </w:p>
          <w:p w14:paraId="2E2CD954" w14:textId="7FC8165A" w:rsidR="003B73ED" w:rsidRPr="00E40820" w:rsidRDefault="003B73ED" w:rsidP="00E40820">
            <w:pPr>
              <w:jc w:val="center"/>
            </w:pPr>
          </w:p>
        </w:tc>
        <w:tc>
          <w:tcPr>
            <w:tcW w:w="437" w:type="dxa"/>
            <w:shd w:val="clear" w:color="auto" w:fill="C4F2F2" w:themeFill="accent4" w:themeFillShade="E6"/>
          </w:tcPr>
          <w:p w14:paraId="099A3D6A" w14:textId="77777777" w:rsidR="001205A1" w:rsidRPr="003A798E" w:rsidRDefault="001205A1"/>
        </w:tc>
      </w:tr>
    </w:tbl>
    <w:tbl>
      <w:tblPr>
        <w:tblpPr w:leftFromText="180" w:rightFromText="180" w:vertAnchor="text" w:horzAnchor="margin" w:tblpXSpec="center" w:tblpY="548"/>
        <w:tblW w:w="11036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6844"/>
        <w:gridCol w:w="3756"/>
        <w:gridCol w:w="436"/>
      </w:tblGrid>
      <w:tr w:rsidR="001773D6" w:rsidRPr="003A798E" w14:paraId="415EE9CA" w14:textId="77777777" w:rsidTr="001773D6">
        <w:trPr>
          <w:trHeight w:val="667"/>
        </w:trPr>
        <w:tc>
          <w:tcPr>
            <w:tcW w:w="6844" w:type="dxa"/>
            <w:shd w:val="clear" w:color="auto" w:fill="C4F2F2" w:themeFill="accent4" w:themeFillShade="E6"/>
          </w:tcPr>
          <w:p w14:paraId="26EA7BB7" w14:textId="77777777" w:rsidR="001773D6" w:rsidRPr="003A798E" w:rsidRDefault="001773D6" w:rsidP="001773D6"/>
        </w:tc>
        <w:tc>
          <w:tcPr>
            <w:tcW w:w="3756" w:type="dxa"/>
            <w:shd w:val="clear" w:color="auto" w:fill="C4F2F2" w:themeFill="accent4" w:themeFillShade="E6"/>
          </w:tcPr>
          <w:p w14:paraId="0C98F446" w14:textId="77777777" w:rsidR="001773D6" w:rsidRPr="003A798E" w:rsidRDefault="001773D6" w:rsidP="001773D6"/>
        </w:tc>
        <w:tc>
          <w:tcPr>
            <w:tcW w:w="436" w:type="dxa"/>
            <w:shd w:val="clear" w:color="auto" w:fill="C4F2F2" w:themeFill="accent4" w:themeFillShade="E6"/>
          </w:tcPr>
          <w:p w14:paraId="62DFDE45" w14:textId="77777777" w:rsidR="001773D6" w:rsidRPr="003A798E" w:rsidRDefault="001773D6" w:rsidP="001773D6"/>
        </w:tc>
      </w:tr>
      <w:tr w:rsidR="001773D6" w:rsidRPr="003A798E" w14:paraId="58DEF97C" w14:textId="77777777" w:rsidTr="001773D6">
        <w:trPr>
          <w:trHeight w:val="11660"/>
        </w:trPr>
        <w:tc>
          <w:tcPr>
            <w:tcW w:w="6844" w:type="dxa"/>
            <w:tcBorders>
              <w:bottom w:val="single" w:sz="18" w:space="0" w:color="00C1C7" w:themeColor="accent2"/>
            </w:tcBorders>
            <w:shd w:val="clear" w:color="auto" w:fill="C4F2F2" w:themeFill="accent4" w:themeFillShade="E6"/>
          </w:tcPr>
          <w:p w14:paraId="713BB35C" w14:textId="77777777" w:rsidR="001773D6" w:rsidRDefault="001773D6" w:rsidP="001773D6">
            <w:pPr>
              <w:pStyle w:val="Heading5"/>
            </w:pPr>
            <w:r>
              <w:t xml:space="preserve"> </w:t>
            </w:r>
          </w:p>
          <w:p w14:paraId="1A5CCD7B" w14:textId="77777777" w:rsidR="001773D6" w:rsidRDefault="001773D6" w:rsidP="001773D6">
            <w:pPr>
              <w:pStyle w:val="Heading5"/>
            </w:pPr>
            <w:r>
              <w:t xml:space="preserve"> Sentiment</w:t>
            </w:r>
          </w:p>
          <w:p w14:paraId="7543A14D" w14:textId="77777777" w:rsidR="001773D6" w:rsidRDefault="001773D6" w:rsidP="001773D6">
            <w:pPr>
              <w:pStyle w:val="Heading5"/>
            </w:pPr>
            <w:r>
              <w:t xml:space="preserve"> Analysis</w:t>
            </w:r>
          </w:p>
          <w:p w14:paraId="3E8FFAF6" w14:textId="77777777" w:rsidR="001773D6" w:rsidRDefault="001773D6" w:rsidP="001773D6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D15E6BB" wp14:editId="0C25935A">
                  <wp:simplePos x="0" y="0"/>
                  <wp:positionH relativeFrom="column">
                    <wp:posOffset>22313</wp:posOffset>
                  </wp:positionH>
                  <wp:positionV relativeFrom="paragraph">
                    <wp:posOffset>243862</wp:posOffset>
                  </wp:positionV>
                  <wp:extent cx="4255594" cy="272859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6" t="7287" r="7765" b="4884"/>
                          <a:stretch/>
                        </pic:blipFill>
                        <pic:spPr bwMode="auto">
                          <a:xfrm>
                            <a:off x="0" y="0"/>
                            <a:ext cx="4256053" cy="2728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49B901A" w14:textId="77777777" w:rsidR="001773D6" w:rsidRDefault="001773D6" w:rsidP="001773D6"/>
          <w:p w14:paraId="4EF3FC07" w14:textId="77777777" w:rsidR="001773D6" w:rsidRDefault="001773D6" w:rsidP="001773D6"/>
          <w:p w14:paraId="0118766F" w14:textId="77777777" w:rsidR="001773D6" w:rsidRDefault="001773D6" w:rsidP="001773D6">
            <w:pPr>
              <w:jc w:val="center"/>
              <w:rPr>
                <w:sz w:val="22"/>
                <w:szCs w:val="22"/>
              </w:rPr>
            </w:pPr>
            <w:r w:rsidRPr="00625C28">
              <w:rPr>
                <w:sz w:val="22"/>
                <w:szCs w:val="22"/>
              </w:rPr>
              <w:t xml:space="preserve">Gambar 1. </w:t>
            </w:r>
            <w:proofErr w:type="spellStart"/>
            <w:r w:rsidRPr="00625C28">
              <w:rPr>
                <w:sz w:val="22"/>
                <w:szCs w:val="22"/>
              </w:rPr>
              <w:t>Grafik</w:t>
            </w:r>
            <w:proofErr w:type="spellEnd"/>
            <w:r w:rsidRPr="00625C28">
              <w:rPr>
                <w:sz w:val="22"/>
                <w:szCs w:val="22"/>
              </w:rPr>
              <w:t xml:space="preserve"> Banyak Tweet </w:t>
            </w:r>
            <w:proofErr w:type="spellStart"/>
            <w:r w:rsidRPr="00625C28">
              <w:rPr>
                <w:sz w:val="22"/>
                <w:szCs w:val="22"/>
              </w:rPr>
              <w:t>Terkait</w:t>
            </w:r>
            <w:proofErr w:type="spellEnd"/>
            <w:r w:rsidRPr="00625C28">
              <w:rPr>
                <w:sz w:val="22"/>
                <w:szCs w:val="22"/>
              </w:rPr>
              <w:t xml:space="preserve"> Smart City pada 1 </w:t>
            </w:r>
            <w:proofErr w:type="spellStart"/>
            <w:r w:rsidRPr="00625C28">
              <w:rPr>
                <w:sz w:val="22"/>
                <w:szCs w:val="22"/>
              </w:rPr>
              <w:t>Januari</w:t>
            </w:r>
            <w:proofErr w:type="spellEnd"/>
            <w:r w:rsidRPr="00625C28">
              <w:rPr>
                <w:sz w:val="22"/>
                <w:szCs w:val="22"/>
              </w:rPr>
              <w:t xml:space="preserve"> 2021-7 </w:t>
            </w:r>
            <w:proofErr w:type="spellStart"/>
            <w:r w:rsidRPr="00625C28">
              <w:rPr>
                <w:sz w:val="22"/>
                <w:szCs w:val="22"/>
              </w:rPr>
              <w:t>Januari</w:t>
            </w:r>
            <w:proofErr w:type="spellEnd"/>
            <w:r w:rsidRPr="00625C28">
              <w:rPr>
                <w:sz w:val="22"/>
                <w:szCs w:val="22"/>
              </w:rPr>
              <w:t xml:space="preserve"> 2021</w:t>
            </w:r>
          </w:p>
          <w:p w14:paraId="2284244B" w14:textId="77777777" w:rsidR="001773D6" w:rsidRDefault="001773D6" w:rsidP="001773D6">
            <w:pPr>
              <w:jc w:val="center"/>
              <w:rPr>
                <w:sz w:val="22"/>
                <w:szCs w:val="22"/>
              </w:rPr>
            </w:pPr>
          </w:p>
          <w:p w14:paraId="42710BEB" w14:textId="77777777" w:rsidR="001773D6" w:rsidRPr="00625C28" w:rsidRDefault="001773D6" w:rsidP="001773D6">
            <w:pPr>
              <w:rPr>
                <w:sz w:val="22"/>
                <w:szCs w:val="22"/>
              </w:rPr>
            </w:pPr>
          </w:p>
        </w:tc>
        <w:tc>
          <w:tcPr>
            <w:tcW w:w="3756" w:type="dxa"/>
            <w:tcBorders>
              <w:bottom w:val="single" w:sz="18" w:space="0" w:color="00C1C7" w:themeColor="accent2"/>
            </w:tcBorders>
            <w:shd w:val="clear" w:color="auto" w:fill="C4F2F2" w:themeFill="accent4" w:themeFillShade="E6"/>
          </w:tcPr>
          <w:p w14:paraId="05E2FDF8" w14:textId="77777777" w:rsidR="001773D6" w:rsidRDefault="001773D6" w:rsidP="001773D6">
            <w:pPr>
              <w:pStyle w:val="Text"/>
              <w:jc w:val="both"/>
            </w:pPr>
            <w:r>
              <w:t xml:space="preserve">Sentiment analysis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data tweet di twitter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smart city. Data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7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1 </w:t>
            </w:r>
            <w:proofErr w:type="spellStart"/>
            <w:r>
              <w:t>Januari</w:t>
            </w:r>
            <w:proofErr w:type="spellEnd"/>
            <w:r>
              <w:t xml:space="preserve"> 2021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7 </w:t>
            </w:r>
            <w:proofErr w:type="spellStart"/>
            <w:r>
              <w:t>Januari</w:t>
            </w:r>
            <w:proofErr w:type="spellEnd"/>
            <w:r>
              <w:t xml:space="preserve"> 2021. Setelah </w:t>
            </w:r>
            <w:proofErr w:type="spellStart"/>
            <w:r>
              <w:t>mengambil</w:t>
            </w:r>
            <w:proofErr w:type="spellEnd"/>
            <w:r>
              <w:t xml:space="preserve"> data, </w:t>
            </w:r>
            <w:proofErr w:type="spellStart"/>
            <w:r>
              <w:t>setiap</w:t>
            </w:r>
            <w:proofErr w:type="spellEnd"/>
            <w:r>
              <w:t xml:space="preserve"> data </w:t>
            </w:r>
            <w:proofErr w:type="spellStart"/>
            <w:r>
              <w:t>akan</w:t>
            </w:r>
            <w:proofErr w:type="spellEnd"/>
            <w:r>
              <w:t xml:space="preserve"> di pre-processing. Proses text pre-processing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 xml:space="preserve"> case folding,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dan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baca</w:t>
            </w:r>
            <w:proofErr w:type="spellEnd"/>
            <w:r>
              <w:t xml:space="preserve">, stemming, dan </w:t>
            </w:r>
            <w:proofErr w:type="spellStart"/>
            <w:r>
              <w:t>stopword</w:t>
            </w:r>
            <w:proofErr w:type="spellEnd"/>
            <w:r>
              <w:t xml:space="preserve">. </w:t>
            </w:r>
          </w:p>
          <w:p w14:paraId="7035C8BD" w14:textId="77777777" w:rsidR="001773D6" w:rsidRDefault="001773D6" w:rsidP="001773D6">
            <w:pPr>
              <w:pStyle w:val="Text"/>
            </w:pPr>
          </w:p>
          <w:p w14:paraId="5A62FCF6" w14:textId="5C2C5004" w:rsidR="001773D6" w:rsidRDefault="001773D6" w:rsidP="001773D6">
            <w:pPr>
              <w:pStyle w:val="Text"/>
              <w:jc w:val="both"/>
            </w:pPr>
            <w:r>
              <w:t>Total tweet y</w:t>
            </w:r>
            <w:r w:rsidR="008426CF">
              <w:t>a</w:t>
            </w:r>
            <w:r>
              <w:t xml:space="preserve">ng </w:t>
            </w:r>
            <w:proofErr w:type="spellStart"/>
            <w:r>
              <w:t>didapat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7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224 tweet. Gambar </w:t>
            </w:r>
            <w:proofErr w:type="spellStart"/>
            <w:r>
              <w:t>disamping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tweet per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smart city. Tweet </w:t>
            </w:r>
            <w:proofErr w:type="spellStart"/>
            <w:r>
              <w:t>terkait</w:t>
            </w:r>
            <w:proofErr w:type="spellEnd"/>
            <w:r>
              <w:t xml:space="preserve"> smart city </w:t>
            </w:r>
            <w:proofErr w:type="spellStart"/>
            <w:r>
              <w:t>terbanyak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6 </w:t>
            </w:r>
            <w:proofErr w:type="spellStart"/>
            <w:r>
              <w:t>Januari</w:t>
            </w:r>
            <w:proofErr w:type="spellEnd"/>
            <w:r>
              <w:t xml:space="preserve"> 2021. </w:t>
            </w:r>
            <w:proofErr w:type="spellStart"/>
            <w:r>
              <w:t>Sedangkan</w:t>
            </w:r>
            <w:proofErr w:type="spellEnd"/>
            <w:r>
              <w:t xml:space="preserve">, tweet </w:t>
            </w:r>
            <w:proofErr w:type="spellStart"/>
            <w:r>
              <w:t>terkait</w:t>
            </w:r>
            <w:proofErr w:type="spellEnd"/>
            <w:r>
              <w:t xml:space="preserve"> smart city yang paling </w:t>
            </w:r>
            <w:proofErr w:type="spellStart"/>
            <w:r>
              <w:t>sedikit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pada 1 </w:t>
            </w:r>
            <w:proofErr w:type="spellStart"/>
            <w:r>
              <w:t>Januari</w:t>
            </w:r>
            <w:proofErr w:type="spellEnd"/>
            <w:r>
              <w:t xml:space="preserve"> 2021. Kata </w:t>
            </w:r>
            <w:proofErr w:type="spellStart"/>
            <w:r>
              <w:t>kunci</w:t>
            </w:r>
            <w:proofErr w:type="spellEnd"/>
            <w:r>
              <w:t xml:space="preserve"> smart city </w:t>
            </w:r>
            <w:proofErr w:type="spellStart"/>
            <w:r>
              <w:t>semakin</w:t>
            </w:r>
            <w:proofErr w:type="spellEnd"/>
            <w:r>
              <w:t xml:space="preserve"> </w:t>
            </w:r>
            <w:proofErr w:type="spellStart"/>
            <w:r>
              <w:t>menaik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1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.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penurunan</w:t>
            </w:r>
            <w:proofErr w:type="spellEnd"/>
            <w:r>
              <w:t xml:space="preserve"> pada 7 </w:t>
            </w:r>
            <w:proofErr w:type="spellStart"/>
            <w:r>
              <w:t>Januari</w:t>
            </w:r>
            <w:proofErr w:type="spellEnd"/>
            <w:r>
              <w:t xml:space="preserve"> 2021.</w:t>
            </w:r>
          </w:p>
          <w:p w14:paraId="228F3E6A" w14:textId="77777777" w:rsidR="001773D6" w:rsidRPr="003A798E" w:rsidRDefault="001773D6" w:rsidP="001773D6">
            <w:pPr>
              <w:pStyle w:val="Text"/>
              <w:jc w:val="both"/>
            </w:pPr>
          </w:p>
        </w:tc>
        <w:tc>
          <w:tcPr>
            <w:tcW w:w="436" w:type="dxa"/>
            <w:shd w:val="clear" w:color="auto" w:fill="C4F2F2" w:themeFill="accent4" w:themeFillShade="E6"/>
          </w:tcPr>
          <w:p w14:paraId="6C5A2233" w14:textId="77777777" w:rsidR="001773D6" w:rsidRPr="003A798E" w:rsidRDefault="001773D6" w:rsidP="001773D6"/>
        </w:tc>
      </w:tr>
    </w:tbl>
    <w:p w14:paraId="2E0B5853" w14:textId="77777777" w:rsidR="00FB65B8" w:rsidRPr="003A798E" w:rsidRDefault="00FB65B8" w:rsidP="00A24793"/>
    <w:p w14:paraId="0448302A" w14:textId="77777777" w:rsidR="00A24793" w:rsidRPr="003A798E" w:rsidRDefault="00A24793" w:rsidP="00A24793"/>
    <w:tbl>
      <w:tblPr>
        <w:tblStyle w:val="TableGrid"/>
        <w:tblW w:w="11663" w:type="dxa"/>
        <w:tblInd w:w="-426" w:type="dxa"/>
        <w:tblLook w:val="04A0" w:firstRow="1" w:lastRow="0" w:firstColumn="1" w:lastColumn="0" w:noHBand="0" w:noVBand="1"/>
      </w:tblPr>
      <w:tblGrid>
        <w:gridCol w:w="11663"/>
      </w:tblGrid>
      <w:tr w:rsidR="00625C28" w14:paraId="7741F918" w14:textId="77777777" w:rsidTr="0021200E">
        <w:trPr>
          <w:trHeight w:val="2577"/>
        </w:trPr>
        <w:tc>
          <w:tcPr>
            <w:tcW w:w="11663" w:type="dxa"/>
            <w:tcBorders>
              <w:top w:val="nil"/>
              <w:left w:val="nil"/>
              <w:bottom w:val="nil"/>
              <w:right w:val="nil"/>
            </w:tcBorders>
            <w:shd w:val="clear" w:color="auto" w:fill="C4F2F2" w:themeFill="accent4" w:themeFillShade="E6"/>
          </w:tcPr>
          <w:p w14:paraId="2467AD46" w14:textId="2DE4AA03" w:rsidR="00625C28" w:rsidRPr="0021200E" w:rsidRDefault="0021200E" w:rsidP="00625C28">
            <w:pPr>
              <w:pStyle w:val="Heading3"/>
              <w:rPr>
                <w:rStyle w:val="Emphasis"/>
                <w:sz w:val="48"/>
                <w:szCs w:val="48"/>
              </w:rPr>
            </w:pPr>
            <w:r>
              <w:rPr>
                <w:rStyle w:val="Emphasis"/>
                <w:sz w:val="48"/>
                <w:szCs w:val="48"/>
              </w:rPr>
              <w:lastRenderedPageBreak/>
              <w:t xml:space="preserve"> </w:t>
            </w:r>
            <w:r w:rsidR="001773D6" w:rsidRPr="0021200E">
              <w:rPr>
                <w:rStyle w:val="Emphasis"/>
                <w:sz w:val="48"/>
                <w:szCs w:val="48"/>
              </w:rPr>
              <w:t>Hasil</w:t>
            </w:r>
          </w:p>
          <w:p w14:paraId="386F2A93" w14:textId="7C97687C" w:rsidR="00625C28" w:rsidRPr="003A798E" w:rsidRDefault="001773D6" w:rsidP="00625C28">
            <w:pPr>
              <w:pStyle w:val="Text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A4EB821" wp14:editId="3DF28BF9">
                  <wp:simplePos x="0" y="0"/>
                  <wp:positionH relativeFrom="column">
                    <wp:posOffset>1690955</wp:posOffset>
                  </wp:positionH>
                  <wp:positionV relativeFrom="paragraph">
                    <wp:posOffset>63154</wp:posOffset>
                  </wp:positionV>
                  <wp:extent cx="3778885" cy="253492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5" t="8453" r="7188"/>
                          <a:stretch/>
                        </pic:blipFill>
                        <pic:spPr bwMode="auto">
                          <a:xfrm>
                            <a:off x="0" y="0"/>
                            <a:ext cx="3778885" cy="2534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988F7C" w14:textId="77777777" w:rsidR="00625C28" w:rsidRDefault="00625C28" w:rsidP="00625C28"/>
          <w:p w14:paraId="55331460" w14:textId="77777777" w:rsidR="001773D6" w:rsidRDefault="001773D6" w:rsidP="00625C28"/>
          <w:p w14:paraId="06EA919D" w14:textId="77777777" w:rsidR="001773D6" w:rsidRDefault="001773D6" w:rsidP="00625C28"/>
          <w:p w14:paraId="1FA31AD8" w14:textId="77777777" w:rsidR="001773D6" w:rsidRDefault="001773D6" w:rsidP="00625C28"/>
          <w:p w14:paraId="568ABC38" w14:textId="77777777" w:rsidR="001773D6" w:rsidRDefault="001773D6" w:rsidP="00625C28"/>
          <w:p w14:paraId="3BA50B29" w14:textId="77777777" w:rsidR="001773D6" w:rsidRDefault="001773D6" w:rsidP="00625C28"/>
          <w:p w14:paraId="2732930E" w14:textId="77777777" w:rsidR="001773D6" w:rsidRDefault="001773D6" w:rsidP="00625C28"/>
          <w:p w14:paraId="6E964F7F" w14:textId="77777777" w:rsidR="001773D6" w:rsidRDefault="001773D6" w:rsidP="00625C28"/>
          <w:p w14:paraId="715E2BB7" w14:textId="77777777" w:rsidR="001773D6" w:rsidRDefault="001773D6" w:rsidP="00625C28"/>
          <w:p w14:paraId="15E371E1" w14:textId="77777777" w:rsidR="001773D6" w:rsidRDefault="001773D6" w:rsidP="00625C28"/>
          <w:p w14:paraId="49B4B20E" w14:textId="77777777" w:rsidR="001773D6" w:rsidRDefault="001773D6" w:rsidP="00625C28"/>
          <w:p w14:paraId="3C1BDE89" w14:textId="77777777" w:rsidR="001773D6" w:rsidRDefault="001773D6" w:rsidP="00625C28"/>
          <w:p w14:paraId="532F494C" w14:textId="77777777" w:rsidR="001773D6" w:rsidRDefault="001773D6" w:rsidP="00625C28"/>
          <w:p w14:paraId="21FD12ED" w14:textId="77777777" w:rsidR="001773D6" w:rsidRDefault="001773D6" w:rsidP="00625C28"/>
          <w:p w14:paraId="36DABD14" w14:textId="77777777" w:rsidR="001773D6" w:rsidRDefault="001773D6" w:rsidP="00625C28"/>
          <w:p w14:paraId="59E8F328" w14:textId="4C4633C8" w:rsidR="001773D6" w:rsidRDefault="001773D6" w:rsidP="001773D6">
            <w:pPr>
              <w:jc w:val="center"/>
            </w:pPr>
            <w:r>
              <w:t xml:space="preserve">Gambar 2. Plot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banyaknya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sentiment </w:t>
            </w:r>
            <w:proofErr w:type="spellStart"/>
            <w:r>
              <w:t>terkait</w:t>
            </w:r>
            <w:proofErr w:type="spellEnd"/>
            <w:r>
              <w:t xml:space="preserve"> Smart City</w:t>
            </w:r>
          </w:p>
          <w:p w14:paraId="1D2EDE34" w14:textId="66527A38" w:rsidR="001773D6" w:rsidRDefault="00A827A3" w:rsidP="00625C28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36201A5" wp14:editId="2BCCD5C4">
                  <wp:simplePos x="0" y="0"/>
                  <wp:positionH relativeFrom="column">
                    <wp:posOffset>2005493</wp:posOffset>
                  </wp:positionH>
                  <wp:positionV relativeFrom="paragraph">
                    <wp:posOffset>132715</wp:posOffset>
                  </wp:positionV>
                  <wp:extent cx="3141345" cy="2525395"/>
                  <wp:effectExtent l="0" t="0" r="1905" b="8255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04" t="9027" r="15335" b="9723"/>
                          <a:stretch/>
                        </pic:blipFill>
                        <pic:spPr bwMode="auto">
                          <a:xfrm>
                            <a:off x="0" y="0"/>
                            <a:ext cx="3141345" cy="2525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FD4785" w14:textId="5080553A" w:rsidR="001773D6" w:rsidRDefault="001773D6" w:rsidP="00625C28"/>
          <w:p w14:paraId="63448D21" w14:textId="07E0C2A0" w:rsidR="001773D6" w:rsidRDefault="001773D6" w:rsidP="00625C28"/>
          <w:p w14:paraId="5931B6D4" w14:textId="633FB97B" w:rsidR="001773D6" w:rsidRDefault="001773D6" w:rsidP="00625C28"/>
          <w:p w14:paraId="1EBB950D" w14:textId="1D51E6BF" w:rsidR="001773D6" w:rsidRDefault="001773D6" w:rsidP="00625C28"/>
          <w:p w14:paraId="6A0DEAC0" w14:textId="32F3BEE3" w:rsidR="001773D6" w:rsidRDefault="001773D6" w:rsidP="00625C28"/>
          <w:p w14:paraId="4BEEDCF6" w14:textId="259FA2AF" w:rsidR="001773D6" w:rsidRDefault="001773D6" w:rsidP="00625C28"/>
          <w:p w14:paraId="7830DAD4" w14:textId="0547ED42" w:rsidR="001773D6" w:rsidRDefault="001773D6" w:rsidP="00625C28"/>
          <w:p w14:paraId="3365A25E" w14:textId="5D12BC20" w:rsidR="001773D6" w:rsidRDefault="001773D6" w:rsidP="00625C28"/>
          <w:p w14:paraId="4AB9E008" w14:textId="57D45DFC" w:rsidR="001773D6" w:rsidRDefault="001773D6" w:rsidP="00625C28"/>
          <w:p w14:paraId="0926668A" w14:textId="21387561" w:rsidR="001773D6" w:rsidRDefault="001773D6" w:rsidP="00625C28"/>
          <w:p w14:paraId="0DFBDB64" w14:textId="121C33F1" w:rsidR="001773D6" w:rsidRDefault="001773D6" w:rsidP="00625C28"/>
          <w:p w14:paraId="5BB97C48" w14:textId="75E1B3F7" w:rsidR="001773D6" w:rsidRDefault="001773D6" w:rsidP="00625C28"/>
          <w:p w14:paraId="6EC1F474" w14:textId="21CBEB5F" w:rsidR="001773D6" w:rsidRDefault="001773D6" w:rsidP="00625C28"/>
          <w:p w14:paraId="27115E46" w14:textId="605A7733" w:rsidR="001773D6" w:rsidRDefault="001773D6" w:rsidP="00625C28"/>
          <w:p w14:paraId="099BBC38" w14:textId="369057E8" w:rsidR="001773D6" w:rsidRDefault="001773D6" w:rsidP="00625C28"/>
          <w:p w14:paraId="46AB6E76" w14:textId="397BB25B" w:rsidR="001773D6" w:rsidRDefault="001773D6" w:rsidP="001773D6">
            <w:pPr>
              <w:jc w:val="center"/>
            </w:pPr>
            <w:r>
              <w:t xml:space="preserve">Gambar 3. </w:t>
            </w:r>
            <w:proofErr w:type="spellStart"/>
            <w:r>
              <w:t>Digram</w:t>
            </w:r>
            <w:proofErr w:type="spellEnd"/>
            <w:r>
              <w:t xml:space="preserve"> </w:t>
            </w:r>
            <w:proofErr w:type="spellStart"/>
            <w:r>
              <w:t>lingkaran</w:t>
            </w:r>
            <w:proofErr w:type="spellEnd"/>
            <w:r>
              <w:t xml:space="preserve"> sentiment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 w:rsidR="0021200E">
              <w:t>terkait</w:t>
            </w:r>
            <w:proofErr w:type="spellEnd"/>
            <w:r w:rsidR="0021200E">
              <w:t xml:space="preserve"> Smart City</w:t>
            </w:r>
          </w:p>
          <w:p w14:paraId="59762566" w14:textId="77777777" w:rsidR="0021200E" w:rsidRDefault="0021200E" w:rsidP="001773D6">
            <w:pPr>
              <w:jc w:val="center"/>
            </w:pPr>
          </w:p>
          <w:p w14:paraId="13709453" w14:textId="77777777" w:rsidR="00A827A3" w:rsidRPr="003A798E" w:rsidRDefault="00A827A3" w:rsidP="00A827A3">
            <w:pPr>
              <w:pStyle w:val="Text"/>
            </w:pPr>
          </w:p>
          <w:p w14:paraId="60F7005A" w14:textId="2B067ECC" w:rsidR="00A827A3" w:rsidRPr="0021200E" w:rsidRDefault="00A827A3" w:rsidP="00C851B9">
            <w:pPr>
              <w:jc w:val="both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Pada </w:t>
            </w:r>
            <w:proofErr w:type="spellStart"/>
            <w:r>
              <w:rPr>
                <w:i/>
                <w:iCs/>
                <w:sz w:val="28"/>
                <w:szCs w:val="28"/>
              </w:rPr>
              <w:t>gambar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2 </w:t>
            </w:r>
            <w:proofErr w:type="spellStart"/>
            <w:r>
              <w:rPr>
                <w:i/>
                <w:iCs/>
                <w:sz w:val="28"/>
                <w:szCs w:val="28"/>
              </w:rPr>
              <w:t>terlihat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bahwa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nilai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sentiment </w:t>
            </w:r>
            <w:proofErr w:type="spellStart"/>
            <w:r>
              <w:rPr>
                <w:i/>
                <w:iCs/>
                <w:sz w:val="28"/>
                <w:szCs w:val="28"/>
              </w:rPr>
              <w:t>berada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pada </w:t>
            </w:r>
            <w:proofErr w:type="spellStart"/>
            <w:r>
              <w:rPr>
                <w:i/>
                <w:iCs/>
                <w:sz w:val="28"/>
                <w:szCs w:val="28"/>
              </w:rPr>
              <w:t>rentang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-4 </w:t>
            </w:r>
            <w:proofErr w:type="spellStart"/>
            <w:r>
              <w:rPr>
                <w:i/>
                <w:iCs/>
                <w:sz w:val="28"/>
                <w:szCs w:val="28"/>
              </w:rPr>
              <w:t>hingga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4. Nilai sentiment </w:t>
            </w:r>
            <w:proofErr w:type="spellStart"/>
            <w:r>
              <w:rPr>
                <w:i/>
                <w:iCs/>
                <w:sz w:val="28"/>
                <w:szCs w:val="28"/>
              </w:rPr>
              <w:t>terbanyak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pada </w:t>
            </w:r>
            <w:proofErr w:type="spellStart"/>
            <w:r>
              <w:rPr>
                <w:i/>
                <w:iCs/>
                <w:sz w:val="28"/>
                <w:szCs w:val="28"/>
              </w:rPr>
              <w:t>nilai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0. </w:t>
            </w:r>
            <w:r w:rsidR="00C851B9">
              <w:rPr>
                <w:i/>
                <w:iCs/>
                <w:sz w:val="28"/>
                <w:szCs w:val="28"/>
              </w:rPr>
              <w:t xml:space="preserve">Nilai rata-rata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sentimen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adalah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r w:rsidR="00C851B9" w:rsidRPr="00C851B9">
              <w:rPr>
                <w:i/>
                <w:iCs/>
                <w:sz w:val="28"/>
                <w:szCs w:val="28"/>
              </w:rPr>
              <w:t>-0.21</w:t>
            </w:r>
            <w:r w:rsidR="00C851B9">
              <w:rPr>
                <w:i/>
                <w:iCs/>
                <w:sz w:val="28"/>
                <w:szCs w:val="28"/>
              </w:rPr>
              <w:t xml:space="preserve">3 dan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s</w:t>
            </w:r>
            <w:r w:rsidR="00C851B9" w:rsidRPr="00C851B9">
              <w:rPr>
                <w:i/>
                <w:iCs/>
                <w:sz w:val="28"/>
                <w:szCs w:val="28"/>
              </w:rPr>
              <w:t>tandar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deviasi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>: 1.515</w:t>
            </w:r>
            <w:r w:rsidR="00C851B9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 xml:space="preserve">Jika </w:t>
            </w:r>
            <w:proofErr w:type="spellStart"/>
            <w:r>
              <w:rPr>
                <w:i/>
                <w:iCs/>
                <w:sz w:val="28"/>
                <w:szCs w:val="28"/>
              </w:rPr>
              <w:t>nilai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pada </w:t>
            </w:r>
            <w:proofErr w:type="spellStart"/>
            <w:r>
              <w:rPr>
                <w:i/>
                <w:iCs/>
                <w:sz w:val="28"/>
                <w:szCs w:val="28"/>
              </w:rPr>
              <w:t>gambar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2 di </w:t>
            </w:r>
            <w:proofErr w:type="spellStart"/>
            <w:r>
              <w:rPr>
                <w:i/>
                <w:iCs/>
                <w:sz w:val="28"/>
                <w:szCs w:val="28"/>
              </w:rPr>
              <w:t>kelompokan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berdasarkan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banyaknya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nilai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positif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sz w:val="28"/>
                <w:szCs w:val="28"/>
              </w:rPr>
              <w:t>netral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sz w:val="28"/>
                <w:szCs w:val="28"/>
              </w:rPr>
              <w:t>maupun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negatif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. </w:t>
            </w:r>
            <w:proofErr w:type="spellStart"/>
            <w:r>
              <w:rPr>
                <w:i/>
                <w:iCs/>
                <w:sz w:val="28"/>
                <w:szCs w:val="28"/>
              </w:rPr>
              <w:t>Didapatlah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diagram </w:t>
            </w:r>
            <w:proofErr w:type="spellStart"/>
            <w:r>
              <w:rPr>
                <w:i/>
                <w:iCs/>
                <w:sz w:val="28"/>
                <w:szCs w:val="28"/>
              </w:rPr>
              <w:t>lingkaran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pada </w:t>
            </w:r>
            <w:proofErr w:type="spellStart"/>
            <w:r>
              <w:rPr>
                <w:i/>
                <w:iCs/>
                <w:sz w:val="28"/>
                <w:szCs w:val="28"/>
              </w:rPr>
              <w:t>gambar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3. </w:t>
            </w:r>
            <w:proofErr w:type="spellStart"/>
            <w:r>
              <w:rPr>
                <w:i/>
                <w:iCs/>
                <w:sz w:val="28"/>
                <w:szCs w:val="28"/>
              </w:rPr>
              <w:t>Sebanyak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48.5% </w:t>
            </w:r>
            <w:proofErr w:type="spellStart"/>
            <w:r>
              <w:rPr>
                <w:i/>
                <w:iCs/>
                <w:sz w:val="28"/>
                <w:szCs w:val="28"/>
              </w:rPr>
              <w:t>masyarakat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cenderung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merespon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secara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netral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terkait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smart city. </w:t>
            </w:r>
            <w:proofErr w:type="spellStart"/>
            <w:r>
              <w:rPr>
                <w:i/>
                <w:iCs/>
                <w:sz w:val="28"/>
                <w:szCs w:val="28"/>
              </w:rPr>
              <w:t>Sedangkan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sz w:val="28"/>
                <w:szCs w:val="28"/>
              </w:rPr>
              <w:t>respon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pos</w:t>
            </w:r>
            <w:r w:rsidR="008426CF">
              <w:rPr>
                <w:i/>
                <w:iCs/>
                <w:sz w:val="28"/>
                <w:szCs w:val="28"/>
              </w:rPr>
              <w:t>i</w:t>
            </w:r>
            <w:r>
              <w:rPr>
                <w:i/>
                <w:iCs/>
                <w:sz w:val="28"/>
                <w:szCs w:val="28"/>
              </w:rPr>
              <w:t>tif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sebanyak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31.0% dan </w:t>
            </w:r>
            <w:proofErr w:type="spellStart"/>
            <w:r>
              <w:rPr>
                <w:i/>
                <w:iCs/>
                <w:sz w:val="28"/>
                <w:szCs w:val="28"/>
              </w:rPr>
              <w:t>respon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negati</w:t>
            </w:r>
            <w:r w:rsidR="00C851B9">
              <w:rPr>
                <w:i/>
                <w:iCs/>
                <w:sz w:val="28"/>
                <w:szCs w:val="28"/>
              </w:rPr>
              <w:t>f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sebanyak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20.5%. </w:t>
            </w:r>
          </w:p>
          <w:p w14:paraId="1D8F084C" w14:textId="1FD8AD39" w:rsidR="001773D6" w:rsidRDefault="001773D6" w:rsidP="00625C28"/>
          <w:p w14:paraId="567A1E90" w14:textId="77777777" w:rsidR="00D63E9F" w:rsidRDefault="00D63E9F" w:rsidP="00625C28"/>
          <w:p w14:paraId="2257974C" w14:textId="77777777" w:rsidR="001773D6" w:rsidRDefault="001773D6" w:rsidP="00625C28"/>
          <w:p w14:paraId="51CB5888" w14:textId="77777777" w:rsidR="001773D6" w:rsidRDefault="001773D6" w:rsidP="00625C28"/>
          <w:p w14:paraId="67F4CDC0" w14:textId="77777777" w:rsidR="001773D6" w:rsidRDefault="001773D6" w:rsidP="00625C28"/>
          <w:p w14:paraId="30FED123" w14:textId="0726C933" w:rsidR="00A827A3" w:rsidRPr="0021200E" w:rsidRDefault="00A827A3" w:rsidP="00A827A3">
            <w:pPr>
              <w:pStyle w:val="Heading3"/>
              <w:rPr>
                <w:rStyle w:val="Emphasis"/>
                <w:sz w:val="48"/>
                <w:szCs w:val="48"/>
              </w:rPr>
            </w:pPr>
            <w:r>
              <w:rPr>
                <w:rStyle w:val="Emphasis"/>
                <w:sz w:val="48"/>
                <w:szCs w:val="48"/>
              </w:rPr>
              <w:lastRenderedPageBreak/>
              <w:t xml:space="preserve">Kata </w:t>
            </w:r>
            <w:proofErr w:type="spellStart"/>
            <w:r>
              <w:rPr>
                <w:rStyle w:val="Emphasis"/>
                <w:sz w:val="48"/>
                <w:szCs w:val="48"/>
              </w:rPr>
              <w:t>Terkait</w:t>
            </w:r>
            <w:proofErr w:type="spellEnd"/>
          </w:p>
          <w:p w14:paraId="3AA9F4D8" w14:textId="305150E5" w:rsidR="00A827A3" w:rsidRPr="003A798E" w:rsidRDefault="00A827A3" w:rsidP="00A827A3">
            <w:pPr>
              <w:pStyle w:val="Text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36018EC" wp14:editId="443F2DE9">
                  <wp:simplePos x="0" y="0"/>
                  <wp:positionH relativeFrom="column">
                    <wp:posOffset>1247140</wp:posOffset>
                  </wp:positionH>
                  <wp:positionV relativeFrom="paragraph">
                    <wp:posOffset>205740</wp:posOffset>
                  </wp:positionV>
                  <wp:extent cx="4806950" cy="3737610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51" t="34036" r="37028" b="22527"/>
                          <a:stretch/>
                        </pic:blipFill>
                        <pic:spPr bwMode="auto">
                          <a:xfrm>
                            <a:off x="0" y="0"/>
                            <a:ext cx="4806950" cy="373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3EF4CB" w14:textId="350C34C6" w:rsidR="001773D6" w:rsidRDefault="001773D6" w:rsidP="00A827A3"/>
        </w:tc>
      </w:tr>
      <w:tr w:rsidR="0021200E" w14:paraId="0249DAF9" w14:textId="77777777" w:rsidTr="0021200E">
        <w:trPr>
          <w:trHeight w:val="2577"/>
        </w:trPr>
        <w:tc>
          <w:tcPr>
            <w:tcW w:w="11663" w:type="dxa"/>
            <w:tcBorders>
              <w:top w:val="nil"/>
              <w:left w:val="nil"/>
              <w:bottom w:val="nil"/>
              <w:right w:val="nil"/>
            </w:tcBorders>
            <w:shd w:val="clear" w:color="auto" w:fill="C4F2F2" w:themeFill="accent4" w:themeFillShade="E6"/>
          </w:tcPr>
          <w:p w14:paraId="7C6E4FF2" w14:textId="46D10CA0" w:rsidR="0021200E" w:rsidRDefault="0021200E" w:rsidP="00D927A0"/>
          <w:p w14:paraId="5CDE2CD1" w14:textId="65BEADD8" w:rsidR="00A827A3" w:rsidRDefault="00A827A3" w:rsidP="00A827A3">
            <w:pPr>
              <w:jc w:val="center"/>
            </w:pPr>
            <w:r>
              <w:t xml:space="preserve">Gambar 4. Plot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banyaknya</w:t>
            </w:r>
            <w:proofErr w:type="spellEnd"/>
            <w:r>
              <w:t xml:space="preserve"> kata </w:t>
            </w:r>
            <w:proofErr w:type="spellStart"/>
            <w:r>
              <w:t>terkait</w:t>
            </w:r>
            <w:proofErr w:type="spellEnd"/>
            <w:r>
              <w:t xml:space="preserve"> Smart City</w:t>
            </w:r>
          </w:p>
          <w:p w14:paraId="5F2022D7" w14:textId="6EE5771B" w:rsidR="00A827A3" w:rsidRDefault="00A827A3" w:rsidP="00A827A3">
            <w:pPr>
              <w:jc w:val="center"/>
            </w:pPr>
          </w:p>
          <w:p w14:paraId="74174150" w14:textId="6E77B23D" w:rsidR="00A827A3" w:rsidRPr="00A827A3" w:rsidRDefault="00A827A3" w:rsidP="00C851B9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Kata </w:t>
            </w:r>
            <w:proofErr w:type="spellStart"/>
            <w:r>
              <w:rPr>
                <w:i/>
                <w:iCs/>
                <w:sz w:val="28"/>
                <w:szCs w:val="28"/>
              </w:rPr>
              <w:t>terbanyak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>
              <w:rPr>
                <w:i/>
                <w:iCs/>
                <w:sz w:val="28"/>
                <w:szCs w:val="28"/>
              </w:rPr>
              <w:t>disertakan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dalam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tweet Smart City </w:t>
            </w:r>
            <w:proofErr w:type="spellStart"/>
            <w:r>
              <w:rPr>
                <w:i/>
                <w:iCs/>
                <w:sz w:val="28"/>
                <w:szCs w:val="28"/>
              </w:rPr>
              <w:t>adalah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‘</w:t>
            </w:r>
            <w:proofErr w:type="spellStart"/>
            <w:r>
              <w:rPr>
                <w:i/>
                <w:iCs/>
                <w:sz w:val="28"/>
                <w:szCs w:val="28"/>
              </w:rPr>
              <w:t>dtn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’. DTN </w:t>
            </w:r>
            <w:proofErr w:type="spellStart"/>
            <w:r>
              <w:rPr>
                <w:i/>
                <w:iCs/>
                <w:sz w:val="28"/>
                <w:szCs w:val="28"/>
              </w:rPr>
              <w:t>sendiri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adalah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r w:rsidR="00C851B9" w:rsidRPr="00C851B9">
              <w:rPr>
                <w:i/>
                <w:iCs/>
                <w:sz w:val="28"/>
                <w:szCs w:val="28"/>
              </w:rPr>
              <w:t>Delay tolerant network</w:t>
            </w:r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r w:rsidR="00C851B9" w:rsidRPr="00C851B9">
              <w:rPr>
                <w:i/>
                <w:iCs/>
                <w:sz w:val="28"/>
                <w:szCs w:val="28"/>
              </w:rPr>
              <w:t xml:space="preserve"> (DTN) yang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merupakan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sebuah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jaringan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yang 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dapat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beroperasi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pada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jarak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sangat</w:t>
            </w:r>
            <w:proofErr w:type="spellEnd"/>
            <w:r w:rsidR="00C851B9" w:rsidRP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 w:rsidRPr="00C851B9">
              <w:rPr>
                <w:i/>
                <w:iCs/>
                <w:sz w:val="28"/>
                <w:szCs w:val="28"/>
              </w:rPr>
              <w:t>jauh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. Kata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kedua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terbanyak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adalah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‘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jakarta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’. Hal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ini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dikarenakan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Jakarta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adalah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kota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pertama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yang </w:t>
            </w:r>
            <w:proofErr w:type="spellStart"/>
            <w:r w:rsidR="00C851B9">
              <w:rPr>
                <w:i/>
                <w:iCs/>
                <w:sz w:val="28"/>
                <w:szCs w:val="28"/>
              </w:rPr>
              <w:t>menerapkan</w:t>
            </w:r>
            <w:proofErr w:type="spellEnd"/>
            <w:r w:rsidR="00C851B9">
              <w:rPr>
                <w:i/>
                <w:iCs/>
                <w:sz w:val="28"/>
                <w:szCs w:val="28"/>
              </w:rPr>
              <w:t xml:space="preserve"> smart city.</w:t>
            </w:r>
          </w:p>
          <w:p w14:paraId="2EFDF2FF" w14:textId="77777777" w:rsidR="0021200E" w:rsidRDefault="0021200E" w:rsidP="00D927A0"/>
          <w:p w14:paraId="5F5FF2AE" w14:textId="2C59ABA5" w:rsidR="0021200E" w:rsidRDefault="0021200E" w:rsidP="00D927A0"/>
          <w:p w14:paraId="071A9975" w14:textId="227DE00B" w:rsidR="00D63E9F" w:rsidRDefault="00D63E9F" w:rsidP="00D927A0"/>
          <w:p w14:paraId="5208C4DC" w14:textId="357514F9" w:rsidR="00D63E9F" w:rsidRDefault="00D63E9F" w:rsidP="00D927A0"/>
          <w:p w14:paraId="67B26142" w14:textId="414A01C9" w:rsidR="00D63E9F" w:rsidRDefault="00D63E9F" w:rsidP="00D927A0"/>
          <w:p w14:paraId="4F334992" w14:textId="7D9A3FCD" w:rsidR="00D63E9F" w:rsidRDefault="00D63E9F" w:rsidP="00D927A0"/>
          <w:p w14:paraId="218E8C8B" w14:textId="74B267B7" w:rsidR="00D63E9F" w:rsidRDefault="00D63E9F" w:rsidP="00D927A0"/>
          <w:p w14:paraId="7B41D2A9" w14:textId="273B8EEA" w:rsidR="00D63E9F" w:rsidRDefault="00D63E9F" w:rsidP="00D927A0"/>
          <w:p w14:paraId="32E661AE" w14:textId="4B3E0C4E" w:rsidR="00D63E9F" w:rsidRDefault="00D63E9F" w:rsidP="00D927A0"/>
          <w:p w14:paraId="266AD9BD" w14:textId="6C2FF37C" w:rsidR="00D63E9F" w:rsidRDefault="00D63E9F" w:rsidP="00D927A0"/>
          <w:p w14:paraId="069CD55C" w14:textId="49B1E0E5" w:rsidR="00D63E9F" w:rsidRDefault="00D63E9F" w:rsidP="00D927A0"/>
          <w:p w14:paraId="480D8D0E" w14:textId="4AE92016" w:rsidR="00D63E9F" w:rsidRDefault="00D63E9F" w:rsidP="00D927A0"/>
          <w:p w14:paraId="6C80C933" w14:textId="23B3A83C" w:rsidR="00D63E9F" w:rsidRDefault="00D63E9F" w:rsidP="00D927A0"/>
          <w:p w14:paraId="1213085E" w14:textId="77777777" w:rsidR="00D63E9F" w:rsidRDefault="00D63E9F" w:rsidP="00D927A0"/>
          <w:p w14:paraId="7EEDF970" w14:textId="77777777" w:rsidR="0021200E" w:rsidRDefault="0021200E" w:rsidP="00D927A0"/>
          <w:p w14:paraId="0A87440A" w14:textId="77777777" w:rsidR="0021200E" w:rsidRDefault="0021200E" w:rsidP="00D927A0"/>
        </w:tc>
      </w:tr>
    </w:tbl>
    <w:p w14:paraId="1491F09F" w14:textId="77777777" w:rsidR="00A24793" w:rsidRPr="003A798E" w:rsidRDefault="00A24793"/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31055C" w:rsidRPr="003A798E" w14:paraId="67C75284" w14:textId="77777777" w:rsidTr="00A24793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3DC8B54A" w14:textId="77777777" w:rsidR="0031055C" w:rsidRPr="003A798E" w:rsidRDefault="0031055C" w:rsidP="0031055C">
            <w:pPr>
              <w:pStyle w:val="GraphicAnchor"/>
            </w:pP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57DFB431" w14:textId="77777777" w:rsidR="0031055C" w:rsidRPr="003A798E" w:rsidRDefault="0031055C" w:rsidP="0031055C"/>
        </w:tc>
        <w:tc>
          <w:tcPr>
            <w:tcW w:w="992" w:type="dxa"/>
            <w:vMerge w:val="restart"/>
            <w:shd w:val="clear" w:color="auto" w:fill="00C1C7" w:themeFill="accent2"/>
          </w:tcPr>
          <w:p w14:paraId="3C10B39D" w14:textId="77777777" w:rsidR="0031055C" w:rsidRPr="003A798E" w:rsidRDefault="0031055C" w:rsidP="00D6375E"/>
        </w:tc>
      </w:tr>
      <w:tr w:rsidR="0031055C" w:rsidRPr="003A798E" w14:paraId="1FDB7869" w14:textId="77777777" w:rsidTr="00A24793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64B592E7" w14:textId="77777777" w:rsidR="0031055C" w:rsidRPr="003A798E" w:rsidRDefault="0031055C" w:rsidP="00D6375E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24D198E9" w14:textId="0798A85D" w:rsidR="00D63E9F" w:rsidRPr="00D63E9F" w:rsidRDefault="00D63E9F" w:rsidP="00D63E9F">
            <w:pPr>
              <w:pStyle w:val="Quote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, Masyarakat </w:t>
            </w:r>
            <w:proofErr w:type="spellStart"/>
            <w:r>
              <w:t>Canderung</w:t>
            </w:r>
            <w:proofErr w:type="spellEnd"/>
            <w:r>
              <w:t xml:space="preserve"> </w:t>
            </w:r>
            <w:proofErr w:type="spellStart"/>
            <w:r>
              <w:t>Meresponi</w:t>
            </w:r>
            <w:proofErr w:type="spellEnd"/>
            <w:r>
              <w:t xml:space="preserve"> Smart City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Netral</w:t>
            </w:r>
            <w:proofErr w:type="spellEnd"/>
          </w:p>
        </w:tc>
        <w:tc>
          <w:tcPr>
            <w:tcW w:w="992" w:type="dxa"/>
            <w:vMerge/>
            <w:shd w:val="clear" w:color="auto" w:fill="00C1C7" w:themeFill="accent2"/>
          </w:tcPr>
          <w:p w14:paraId="17E3F931" w14:textId="77777777" w:rsidR="0031055C" w:rsidRPr="003A798E" w:rsidRDefault="0031055C" w:rsidP="00D6375E"/>
        </w:tc>
      </w:tr>
      <w:tr w:rsidR="0031055C" w:rsidRPr="003A798E" w14:paraId="0F8C43EC" w14:textId="77777777" w:rsidTr="00A24793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41A7230B" w14:textId="77777777" w:rsidR="0031055C" w:rsidRPr="003A798E" w:rsidRDefault="0031055C" w:rsidP="00D6375E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43F8411A" w14:textId="77777777" w:rsidR="0031055C" w:rsidRPr="003A798E" w:rsidRDefault="0031055C" w:rsidP="0031055C"/>
        </w:tc>
        <w:tc>
          <w:tcPr>
            <w:tcW w:w="992" w:type="dxa"/>
            <w:vMerge/>
            <w:shd w:val="clear" w:color="auto" w:fill="00C1C7" w:themeFill="accent2"/>
          </w:tcPr>
          <w:p w14:paraId="25E64FB3" w14:textId="77777777" w:rsidR="0031055C" w:rsidRPr="003A798E" w:rsidRDefault="0031055C" w:rsidP="00D6375E"/>
        </w:tc>
      </w:tr>
    </w:tbl>
    <w:p w14:paraId="13166990" w14:textId="77777777" w:rsidR="00A81248" w:rsidRPr="003A798E" w:rsidRDefault="00C66528">
      <w:r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8C8B0E" wp14:editId="6DBF6C14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05503404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</w:p>
    <w:sectPr w:rsidR="00A81248" w:rsidRPr="003A798E" w:rsidSect="00A24793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C1422" w14:textId="77777777" w:rsidR="001F02C3" w:rsidRDefault="001F02C3" w:rsidP="001205A1">
      <w:r>
        <w:separator/>
      </w:r>
    </w:p>
  </w:endnote>
  <w:endnote w:type="continuationSeparator" w:id="0">
    <w:p w14:paraId="09EE8B5B" w14:textId="77777777" w:rsidR="001F02C3" w:rsidRDefault="001F02C3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3A2023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3EF9138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D821C5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629EE295" w14:textId="77777777" w:rsidTr="005F4F46">
      <w:tc>
        <w:tcPr>
          <w:tcW w:w="5395" w:type="dxa"/>
        </w:tcPr>
        <w:p w14:paraId="03944BED" w14:textId="18F094B8" w:rsidR="001205A1" w:rsidRPr="001205A1" w:rsidRDefault="007A3FA3" w:rsidP="00C66528">
          <w:pPr>
            <w:pStyle w:val="Footer"/>
          </w:pPr>
          <w:r>
            <w:rPr>
              <w:color w:val="7F7F7F" w:themeColor="text1" w:themeTint="80"/>
            </w:rPr>
            <w:t>SMART CITY</w:t>
          </w:r>
        </w:p>
      </w:tc>
      <w:tc>
        <w:tcPr>
          <w:tcW w:w="5395" w:type="dxa"/>
        </w:tcPr>
        <w:p w14:paraId="6B316FE7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04675D1A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0EE47" w14:textId="77777777" w:rsidR="001F02C3" w:rsidRDefault="001F02C3" w:rsidP="001205A1">
      <w:r>
        <w:separator/>
      </w:r>
    </w:p>
  </w:footnote>
  <w:footnote w:type="continuationSeparator" w:id="0">
    <w:p w14:paraId="0FBFD8EE" w14:textId="77777777" w:rsidR="001F02C3" w:rsidRDefault="001F02C3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7B5"/>
    <w:rsid w:val="000C4ED1"/>
    <w:rsid w:val="000D3805"/>
    <w:rsid w:val="001205A1"/>
    <w:rsid w:val="001773D6"/>
    <w:rsid w:val="001F02C3"/>
    <w:rsid w:val="0021200E"/>
    <w:rsid w:val="002877E8"/>
    <w:rsid w:val="002E7C4E"/>
    <w:rsid w:val="0031055C"/>
    <w:rsid w:val="00371EE1"/>
    <w:rsid w:val="003A798E"/>
    <w:rsid w:val="003B73ED"/>
    <w:rsid w:val="00425A99"/>
    <w:rsid w:val="005E6B25"/>
    <w:rsid w:val="005F4F46"/>
    <w:rsid w:val="00625C28"/>
    <w:rsid w:val="006C60E6"/>
    <w:rsid w:val="006F2A2B"/>
    <w:rsid w:val="007A3FA3"/>
    <w:rsid w:val="007B0740"/>
    <w:rsid w:val="007C1BAB"/>
    <w:rsid w:val="008426CF"/>
    <w:rsid w:val="008A0BA6"/>
    <w:rsid w:val="00A15CF7"/>
    <w:rsid w:val="00A24793"/>
    <w:rsid w:val="00A81248"/>
    <w:rsid w:val="00A827A3"/>
    <w:rsid w:val="00C647B5"/>
    <w:rsid w:val="00C66528"/>
    <w:rsid w:val="00C851B9"/>
    <w:rsid w:val="00C915F0"/>
    <w:rsid w:val="00CE10BB"/>
    <w:rsid w:val="00D63E9F"/>
    <w:rsid w:val="00E40820"/>
    <w:rsid w:val="00E9538A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C816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NormalWeb">
    <w:name w:val="Normal (Web)"/>
    <w:basedOn w:val="Normal"/>
    <w:uiPriority w:val="99"/>
    <w:semiHidden/>
    <w:unhideWhenUsed/>
    <w:rsid w:val="00E4082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 w:eastAsia="en-ID"/>
    </w:rPr>
  </w:style>
  <w:style w:type="character" w:styleId="Strong">
    <w:name w:val="Strong"/>
    <w:basedOn w:val="DefaultParagraphFont"/>
    <w:uiPriority w:val="22"/>
    <w:qFormat/>
    <w:rsid w:val="00E408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5DF257-E7E6-4F0F-B374-5522651084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2021-01-06T05:53:00Z</dcterms:created>
  <dcterms:modified xsi:type="dcterms:W3CDTF">2021-05-20T04:25:00Z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